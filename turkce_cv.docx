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14:paraId="07AD1A75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5455EC29" w14:textId="7EF49639" w:rsidR="001B2ABD" w:rsidRDefault="001B2ABD" w:rsidP="004B05FD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7F51CFDC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183" w:type="dxa"/>
            <w:vAlign w:val="bottom"/>
          </w:tcPr>
          <w:p w14:paraId="00A02B81" w14:textId="32806FDE" w:rsidR="001B2ABD" w:rsidRDefault="00D40573" w:rsidP="001B2ABD">
            <w:pPr>
              <w:pStyle w:val="KonuBal"/>
            </w:pPr>
            <w:r>
              <w:t>Batuhan Demirkol</w:t>
            </w:r>
          </w:p>
          <w:p w14:paraId="1BB19BA7" w14:textId="6D6A3EB5" w:rsidR="001B2ABD" w:rsidRDefault="00D40573" w:rsidP="001B2ABD">
            <w:pPr>
              <w:pStyle w:val="Altyaz"/>
            </w:pPr>
            <w:r>
              <w:rPr>
                <w:spacing w:val="0"/>
                <w:w w:val="100"/>
              </w:rPr>
              <w:t>Bilgisayar Programcısı</w:t>
            </w:r>
          </w:p>
        </w:tc>
      </w:tr>
      <w:tr w:rsidR="001B2ABD" w14:paraId="6BF1F173" w14:textId="77777777" w:rsidTr="00AE7882">
        <w:tc>
          <w:tcPr>
            <w:tcW w:w="3600" w:type="dxa"/>
          </w:tcPr>
          <w:sdt>
            <w:sdtPr>
              <w:id w:val="-1711873194"/>
              <w:placeholder>
                <w:docPart w:val="9E1EA59FB9454FF1AEC00C89E3724B55"/>
              </w:placeholder>
              <w:temporary/>
              <w:showingPlcHdr/>
              <w15:appearance w15:val="hidden"/>
            </w:sdtPr>
            <w:sdtContent>
              <w:p w14:paraId="16DCAFBE" w14:textId="77777777" w:rsidR="001B2ABD" w:rsidRDefault="00036450" w:rsidP="00036450">
                <w:pPr>
                  <w:pStyle w:val="Balk3"/>
                </w:pPr>
                <w:r w:rsidRPr="00D5459D">
                  <w:rPr>
                    <w:lang w:bidi="tr-TR"/>
                  </w:rPr>
                  <w:t>Profil</w:t>
                </w:r>
              </w:p>
            </w:sdtContent>
          </w:sdt>
          <w:p w14:paraId="67CB1644" w14:textId="7ACF434F" w:rsidR="00036450" w:rsidRDefault="00A976C7" w:rsidP="00A976C7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Bilgisayar Programcısı</w:t>
            </w:r>
          </w:p>
          <w:p w14:paraId="75221AC9" w14:textId="22373C70" w:rsidR="00036450" w:rsidRPr="005F56F2" w:rsidRDefault="00A976C7" w:rsidP="00036450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Donanıma ilgili</w:t>
            </w:r>
          </w:p>
          <w:sdt>
            <w:sdtPr>
              <w:id w:val="-1954003311"/>
              <w:placeholder>
                <w:docPart w:val="913F15AA043049DF8A881502E043CA57"/>
              </w:placeholder>
              <w:temporary/>
              <w:showingPlcHdr/>
              <w15:appearance w15:val="hidden"/>
            </w:sdtPr>
            <w:sdtContent>
              <w:p w14:paraId="61D120A9" w14:textId="044EA691" w:rsidR="004D3011" w:rsidRDefault="00CB0055" w:rsidP="00A976C7">
                <w:pPr>
                  <w:pStyle w:val="Balk3"/>
                </w:pPr>
                <w:r w:rsidRPr="00CB0055">
                  <w:rPr>
                    <w:lang w:bidi="tr-TR"/>
                  </w:rPr>
                  <w:t>İletişim</w:t>
                </w:r>
              </w:p>
            </w:sdtContent>
          </w:sdt>
          <w:p w14:paraId="35C77936" w14:textId="7ABB074F" w:rsidR="00036450" w:rsidRDefault="00A976C7" w:rsidP="004D3011">
            <w:pPr>
              <w:rPr>
                <w:color w:val="EE0000"/>
              </w:rPr>
            </w:pPr>
            <w:r>
              <w:rPr>
                <w:color w:val="B85A22" w:themeColor="accent2" w:themeShade="BF"/>
              </w:rPr>
              <w:t>+90 553 025 7665</w:t>
            </w:r>
            <w:r>
              <w:rPr>
                <w:color w:val="EE0000"/>
              </w:rPr>
              <w:br/>
            </w:r>
            <w:hyperlink r:id="rId9" w:history="1">
              <w:r w:rsidRPr="00C67115">
                <w:rPr>
                  <w:rStyle w:val="Kpr"/>
                </w:rPr>
                <w:t>demirkolbatuhan@gmail.com</w:t>
              </w:r>
            </w:hyperlink>
          </w:p>
          <w:p w14:paraId="4FDE6AE1" w14:textId="7B0E9A4D" w:rsidR="004B05FD" w:rsidRDefault="004B05FD" w:rsidP="004D3011">
            <w:pPr>
              <w:rPr>
                <w:rStyle w:val="Kpr"/>
                <w:u w:val="none"/>
              </w:rPr>
            </w:pPr>
            <w:hyperlink r:id="rId10" w:history="1">
              <w:r w:rsidRPr="00C67115">
                <w:rPr>
                  <w:rStyle w:val="Kpr"/>
                  <w14:textFill>
                    <w14:solidFill>
                      <w14:schemeClr w14:val="accent2">
                        <w14:lumMod w14:val="75000"/>
                        <w14:lumMod w14:val="75000"/>
                      </w14:schemeClr>
                    </w14:solidFill>
                  </w14:textFill>
                </w:rPr>
                <w:t>https://github.com/Batutuz5</w:t>
              </w:r>
            </w:hyperlink>
          </w:p>
          <w:p w14:paraId="652DAE33" w14:textId="03B8139B" w:rsidR="004B05FD" w:rsidRPr="004B05FD" w:rsidRDefault="004B05FD" w:rsidP="004D3011">
            <w:pPr>
              <w:rPr>
                <w:rStyle w:val="Kpr"/>
                <w:u w:val="none"/>
              </w:rPr>
            </w:pPr>
            <w:r w:rsidRPr="004B05FD">
              <w:rPr>
                <w:rStyle w:val="Kpr"/>
                <w:u w:val="none"/>
              </w:rPr>
              <w:t>https://www.linkedin.com/in/batuhan-demirkol-3ba0b6375/</w:t>
            </w:r>
          </w:p>
          <w:sdt>
            <w:sdtPr>
              <w:id w:val="-1444214663"/>
              <w:placeholder>
                <w:docPart w:val="0D582A54289C4EB9938D25D5EB711A03"/>
              </w:placeholder>
              <w:temporary/>
              <w:showingPlcHdr/>
              <w15:appearance w15:val="hidden"/>
            </w:sdtPr>
            <w:sdtContent>
              <w:p w14:paraId="4081CC15" w14:textId="77777777" w:rsidR="004D3011" w:rsidRPr="00CB0055" w:rsidRDefault="00CB0055" w:rsidP="00CB0055">
                <w:pPr>
                  <w:pStyle w:val="Balk3"/>
                </w:pPr>
                <w:r w:rsidRPr="00CB0055">
                  <w:rPr>
                    <w:lang w:bidi="tr-TR"/>
                  </w:rPr>
                  <w:t>Hobiler</w:t>
                </w:r>
              </w:p>
            </w:sdtContent>
          </w:sdt>
          <w:p w14:paraId="44E91619" w14:textId="77777777" w:rsidR="004D3011" w:rsidRDefault="005F56F2" w:rsidP="005F56F2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Yürüyüş yapmak</w:t>
            </w:r>
          </w:p>
          <w:p w14:paraId="24B4EA5C" w14:textId="31BB6B18" w:rsidR="005F56F2" w:rsidRDefault="005F56F2" w:rsidP="005F56F2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Bisiklet sürmek</w:t>
            </w:r>
            <w:r>
              <w:rPr>
                <w:color w:val="B85A22" w:themeColor="accent2" w:themeShade="BF"/>
              </w:rPr>
              <w:br/>
              <w:t>Ev sunucumu ayarlamak</w:t>
            </w:r>
          </w:p>
          <w:p w14:paraId="60CAF157" w14:textId="7DED136B" w:rsidR="005F56F2" w:rsidRDefault="005F56F2" w:rsidP="005F56F2">
            <w:pPr>
              <w:pStyle w:val="Balk3"/>
              <w:rPr>
                <w:rFonts w:eastAsiaTheme="minorEastAsia" w:cstheme="minorBidi"/>
                <w:color w:val="auto"/>
                <w:sz w:val="18"/>
                <w:szCs w:val="22"/>
              </w:rPr>
            </w:pPr>
            <w:r>
              <w:t>Yabancı dil</w:t>
            </w:r>
          </w:p>
          <w:p w14:paraId="18FEDD24" w14:textId="3C6EC495" w:rsidR="005F56F2" w:rsidRDefault="005F56F2" w:rsidP="005F56F2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 xml:space="preserve">İngilizce </w:t>
            </w:r>
            <w:r w:rsidR="004B05FD">
              <w:rPr>
                <w:color w:val="B85A22" w:themeColor="accent2" w:themeShade="BF"/>
              </w:rPr>
              <w:t>–</w:t>
            </w:r>
            <w:r>
              <w:rPr>
                <w:color w:val="B85A22" w:themeColor="accent2" w:themeShade="BF"/>
              </w:rPr>
              <w:t xml:space="preserve"> Orta</w:t>
            </w:r>
          </w:p>
          <w:p w14:paraId="2A7691AF" w14:textId="08C1F480" w:rsidR="004B05FD" w:rsidRDefault="004B05FD" w:rsidP="004B05FD">
            <w:pPr>
              <w:pStyle w:val="Balk3"/>
              <w:rPr>
                <w:rFonts w:eastAsiaTheme="minorEastAsia" w:cstheme="minorBidi"/>
                <w:color w:val="auto"/>
                <w:sz w:val="18"/>
                <w:szCs w:val="22"/>
              </w:rPr>
            </w:pPr>
            <w:r>
              <w:t>Sertifika</w:t>
            </w:r>
          </w:p>
          <w:p w14:paraId="20B4B491" w14:textId="14507328" w:rsidR="005F56F2" w:rsidRDefault="004B05FD" w:rsidP="005F56F2">
            <w:pPr>
              <w:rPr>
                <w:color w:val="B85A22" w:themeColor="accent2" w:themeShade="BF"/>
              </w:rPr>
            </w:pPr>
            <w:r w:rsidRPr="004B05FD">
              <w:rPr>
                <w:color w:val="B85A22" w:themeColor="accent2" w:themeShade="BF"/>
              </w:rPr>
              <w:t>Yapay Zekanın İş Dünyasına Etkisi Eğitimi</w:t>
            </w:r>
            <w:r>
              <w:rPr>
                <w:color w:val="B85A22" w:themeColor="accent2" w:themeShade="BF"/>
              </w:rPr>
              <w:t xml:space="preserve"> Sertifikası</w:t>
            </w:r>
          </w:p>
          <w:p w14:paraId="72126554" w14:textId="359ACB98" w:rsidR="004B05FD" w:rsidRPr="004B05FD" w:rsidRDefault="004B05FD" w:rsidP="005F56F2">
            <w:pPr>
              <w:rPr>
                <w:color w:val="B85A22" w:themeColor="accent2" w:themeShade="BF"/>
              </w:rPr>
            </w:pPr>
            <w:r>
              <w:rPr>
                <w:color w:val="B85A22" w:themeColor="accent2" w:themeShade="BF"/>
              </w:rPr>
              <w:t>RYLA Kültür Sanat Katılım Belgesi</w:t>
            </w:r>
          </w:p>
        </w:tc>
        <w:tc>
          <w:tcPr>
            <w:tcW w:w="720" w:type="dxa"/>
          </w:tcPr>
          <w:p w14:paraId="46C63C5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183" w:type="dxa"/>
          </w:tcPr>
          <w:sdt>
            <w:sdtPr>
              <w:id w:val="1049110328"/>
              <w:placeholder>
                <w:docPart w:val="3195F7D7C9794AFD934AD7AF9A7D9B21"/>
              </w:placeholder>
              <w:temporary/>
              <w:showingPlcHdr/>
              <w15:appearance w15:val="hidden"/>
            </w:sdtPr>
            <w:sdtContent>
              <w:p w14:paraId="3E054340" w14:textId="77777777" w:rsidR="001B2ABD" w:rsidRDefault="00E25A26" w:rsidP="00036450">
                <w:pPr>
                  <w:pStyle w:val="Balk2"/>
                </w:pPr>
                <w:r w:rsidRPr="00036450">
                  <w:rPr>
                    <w:lang w:bidi="tr-TR"/>
                  </w:rPr>
                  <w:t>EĞİTİM</w:t>
                </w:r>
              </w:p>
            </w:sdtContent>
          </w:sdt>
          <w:p w14:paraId="6AF1B4D5" w14:textId="12E373AF" w:rsidR="00036450" w:rsidRPr="00036450" w:rsidRDefault="00D40573" w:rsidP="00B359E4">
            <w:pPr>
              <w:pStyle w:val="Balk4"/>
            </w:pPr>
            <w:r>
              <w:t>İzmir Ekonomi Üniversitesi</w:t>
            </w:r>
          </w:p>
          <w:p w14:paraId="55B32D43" w14:textId="11F3F2AE" w:rsidR="00036450" w:rsidRPr="00B359E4" w:rsidRDefault="00D40573" w:rsidP="00B359E4">
            <w:pPr>
              <w:pStyle w:val="Tarih"/>
            </w:pPr>
            <w:r>
              <w:t>2024</w:t>
            </w:r>
            <w:r w:rsidR="00036450" w:rsidRPr="00B359E4">
              <w:rPr>
                <w:lang w:bidi="tr-TR"/>
              </w:rPr>
              <w:t>-</w:t>
            </w:r>
            <w:r w:rsidR="000D4773">
              <w:t>Günümüz</w:t>
            </w:r>
          </w:p>
          <w:p w14:paraId="55DC541B" w14:textId="22E40E37" w:rsidR="004D3011" w:rsidRDefault="000D4773" w:rsidP="00036450">
            <w:r>
              <w:t xml:space="preserve">İlk dönem 3,18, 2. Dönem 3,08 ortalama ile Şeref Öğrencisi </w:t>
            </w:r>
          </w:p>
          <w:p w14:paraId="009377D0" w14:textId="77777777" w:rsidR="00036450" w:rsidRDefault="00036450" w:rsidP="00036450"/>
          <w:p w14:paraId="3DC81448" w14:textId="123A10B3" w:rsidR="000D4773" w:rsidRDefault="000D4773" w:rsidP="00036450">
            <w:r>
              <w:t>Web Tasarımı ve Programlama</w:t>
            </w:r>
          </w:p>
          <w:p w14:paraId="536A56DF" w14:textId="0BED7CF2" w:rsidR="000D4773" w:rsidRDefault="000D4773" w:rsidP="00036450">
            <w:r>
              <w:t>Nesne Tabanlı Programlama</w:t>
            </w:r>
            <w:r>
              <w:br/>
              <w:t>SQL</w:t>
            </w:r>
            <w:r>
              <w:br/>
              <w:t>Sunucu İşletim Sistemleri</w:t>
            </w:r>
            <w:r>
              <w:br/>
              <w:t>Ağ Temelleri</w:t>
            </w:r>
          </w:p>
          <w:sdt>
            <w:sdtPr>
              <w:id w:val="1001553383"/>
              <w:placeholder>
                <w:docPart w:val="2693D5F312F1409A9116DE44DFC644D4"/>
              </w:placeholder>
              <w:temporary/>
              <w:showingPlcHdr/>
              <w15:appearance w15:val="hidden"/>
            </w:sdtPr>
            <w:sdtContent>
              <w:p w14:paraId="6667961C" w14:textId="77777777" w:rsidR="00036450" w:rsidRDefault="00036450" w:rsidP="00036450">
                <w:pPr>
                  <w:pStyle w:val="Balk2"/>
                </w:pPr>
                <w:r w:rsidRPr="00036450">
                  <w:rPr>
                    <w:lang w:bidi="tr-TR"/>
                  </w:rPr>
                  <w:t>İŞ TECRÜBESİ</w:t>
                </w:r>
              </w:p>
            </w:sdtContent>
          </w:sdt>
          <w:p w14:paraId="2EF68F2F" w14:textId="2D0B023F" w:rsidR="00036450" w:rsidRDefault="000D4773" w:rsidP="00B359E4">
            <w:pPr>
              <w:pStyle w:val="Balk4"/>
              <w:rPr>
                <w:bCs/>
              </w:rPr>
            </w:pPr>
            <w:r>
              <w:t>İZSU</w:t>
            </w:r>
            <w:r w:rsidR="007A6D06">
              <w:t xml:space="preserve"> </w:t>
            </w:r>
            <w:proofErr w:type="gramStart"/>
            <w:r w:rsidR="007A6D06">
              <w:t>CBS</w:t>
            </w:r>
            <w:r>
              <w:t xml:space="preserve"> -</w:t>
            </w:r>
            <w:proofErr w:type="gramEnd"/>
            <w:r w:rsidR="00036450" w:rsidRPr="00036450">
              <w:rPr>
                <w:lang w:bidi="tr-TR"/>
              </w:rPr>
              <w:t xml:space="preserve"> </w:t>
            </w:r>
            <w:r>
              <w:rPr>
                <w:lang w:bidi="tr-TR"/>
              </w:rPr>
              <w:t>Stajyer</w:t>
            </w:r>
          </w:p>
          <w:p w14:paraId="43DFBDD7" w14:textId="5679556B" w:rsidR="00036450" w:rsidRPr="00036450" w:rsidRDefault="007A6D06" w:rsidP="00B359E4">
            <w:pPr>
              <w:pStyle w:val="Tarih"/>
            </w:pPr>
            <w:r>
              <w:t>02.06.2025</w:t>
            </w:r>
            <w:r w:rsidR="00036450" w:rsidRPr="00036450">
              <w:rPr>
                <w:lang w:bidi="tr-TR"/>
              </w:rPr>
              <w:t>–</w:t>
            </w:r>
            <w:r>
              <w:t>31.07.2025</w:t>
            </w:r>
          </w:p>
          <w:p w14:paraId="2E3C5DEA" w14:textId="53173F3B" w:rsidR="004D3011" w:rsidRDefault="007A6D06" w:rsidP="00036450">
            <w:r>
              <w:t>Başta SQL, Excel, QGIS, C# üzerinde geliştirme fırsatı edindim. Takım çalışması ve iş ortamının nasıl olduğunu deneyimledim.</w:t>
            </w:r>
          </w:p>
          <w:sdt>
            <w:sdtPr>
              <w:id w:val="1669594239"/>
              <w:placeholder>
                <w:docPart w:val="691F581BBE7B4ACA8D6C22D4332539A2"/>
              </w:placeholder>
              <w:temporary/>
              <w:showingPlcHdr/>
              <w15:appearance w15:val="hidden"/>
            </w:sdtPr>
            <w:sdtContent>
              <w:p w14:paraId="5CEBAE3A" w14:textId="77777777" w:rsidR="00036450" w:rsidRDefault="00180329" w:rsidP="00036450">
                <w:pPr>
                  <w:pStyle w:val="Balk2"/>
                </w:pPr>
                <w:r w:rsidRPr="00036450">
                  <w:rPr>
                    <w:rStyle w:val="Balk2Char"/>
                    <w:b/>
                    <w:lang w:bidi="tr-TR"/>
                  </w:rPr>
                  <w:t>YETENEKLER</w:t>
                </w:r>
              </w:p>
            </w:sdtContent>
          </w:sdt>
          <w:p w14:paraId="5887C734" w14:textId="77777777" w:rsidR="00036450" w:rsidRPr="004D3011" w:rsidRDefault="00112054" w:rsidP="004D3011">
            <w:pPr>
              <w:rPr>
                <w:color w:val="FFFFFF" w:themeColor="background1"/>
              </w:rPr>
            </w:pPr>
            <w:r w:rsidRPr="00B90CEF">
              <w:rPr>
                <w:noProof/>
                <w:color w:val="000000" w:themeColor="text1"/>
                <w:lang w:bidi="tr-TR"/>
              </w:rPr>
              <w:drawing>
                <wp:inline distT="0" distB="0" distL="0" distR="0" wp14:anchorId="5AFFFF85" wp14:editId="66A3DC8A">
                  <wp:extent cx="4613910" cy="1257300"/>
                  <wp:effectExtent l="0" t="0" r="0" b="0"/>
                  <wp:docPr id="12" name="Grafik 12" descr="yetenek grafiği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3BC8C7A2" w14:textId="77777777" w:rsidR="00000000" w:rsidRDefault="00000000" w:rsidP="000C45FF">
      <w:pPr>
        <w:tabs>
          <w:tab w:val="left" w:pos="990"/>
        </w:tabs>
      </w:pPr>
    </w:p>
    <w:sectPr w:rsidR="0043117B" w:rsidSect="00AE7882">
      <w:head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0BED" w14:textId="77777777" w:rsidR="00CA7B6F" w:rsidRDefault="00CA7B6F" w:rsidP="000C45FF">
      <w:r>
        <w:separator/>
      </w:r>
    </w:p>
  </w:endnote>
  <w:endnote w:type="continuationSeparator" w:id="0">
    <w:p w14:paraId="6074E2D7" w14:textId="77777777" w:rsidR="00CA7B6F" w:rsidRDefault="00CA7B6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CBBEF" w14:textId="77777777" w:rsidR="00CA7B6F" w:rsidRDefault="00CA7B6F" w:rsidP="000C45FF">
      <w:r>
        <w:separator/>
      </w:r>
    </w:p>
  </w:footnote>
  <w:footnote w:type="continuationSeparator" w:id="0">
    <w:p w14:paraId="7381894B" w14:textId="77777777" w:rsidR="00CA7B6F" w:rsidRDefault="00CA7B6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6B1D" w14:textId="77777777" w:rsidR="000C45FF" w:rsidRDefault="000C45FF">
    <w:pPr>
      <w:pStyle w:val="stBilgi"/>
    </w:pPr>
    <w:r>
      <w:rPr>
        <w:noProof/>
        <w:lang w:bidi="tr-TR"/>
      </w:rPr>
      <w:drawing>
        <wp:anchor distT="0" distB="0" distL="114300" distR="114300" simplePos="0" relativeHeight="251658240" behindDoc="1" locked="0" layoutInCell="1" allowOverlap="1" wp14:anchorId="4D6F4968" wp14:editId="5FE4A118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Grafik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73"/>
    <w:rsid w:val="00036450"/>
    <w:rsid w:val="00094499"/>
    <w:rsid w:val="000C45FF"/>
    <w:rsid w:val="000D4773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B05FD"/>
    <w:rsid w:val="004C63E4"/>
    <w:rsid w:val="004D3011"/>
    <w:rsid w:val="005262AC"/>
    <w:rsid w:val="00554B8C"/>
    <w:rsid w:val="005E39D5"/>
    <w:rsid w:val="005F56F2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A6D06"/>
    <w:rsid w:val="00802CA0"/>
    <w:rsid w:val="009260CD"/>
    <w:rsid w:val="00952C25"/>
    <w:rsid w:val="00A2118D"/>
    <w:rsid w:val="00A976C7"/>
    <w:rsid w:val="00AD76E2"/>
    <w:rsid w:val="00AE788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A7B6F"/>
    <w:rsid w:val="00CB0055"/>
    <w:rsid w:val="00D219EE"/>
    <w:rsid w:val="00D2522B"/>
    <w:rsid w:val="00D40573"/>
    <w:rsid w:val="00D422DE"/>
    <w:rsid w:val="00D5459D"/>
    <w:rsid w:val="00D937C9"/>
    <w:rsid w:val="00DA1F4D"/>
    <w:rsid w:val="00DD172A"/>
    <w:rsid w:val="00E25A26"/>
    <w:rsid w:val="00E37FA7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8E518"/>
  <w14:defaultImageDpi w14:val="32767"/>
  <w15:chartTrackingRefBased/>
  <w15:docId w15:val="{7CCDCD2D-C581-40F8-A7C4-458558CC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5F56F2"/>
    <w:rPr>
      <w:sz w:val="18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Balk4">
    <w:name w:val="heading 4"/>
    <w:basedOn w:val="Normal"/>
    <w:next w:val="Normal"/>
    <w:link w:val="Balk4Char"/>
    <w:uiPriority w:val="9"/>
    <w:qFormat/>
    <w:rsid w:val="00B359E4"/>
    <w:pPr>
      <w:outlineLvl w:val="3"/>
    </w:pPr>
    <w:rPr>
      <w:b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2ABD"/>
    <w:rPr>
      <w:caps/>
      <w:color w:val="000000" w:themeColor="text1"/>
      <w:sz w:val="96"/>
      <w:szCs w:val="76"/>
    </w:rPr>
  </w:style>
  <w:style w:type="character" w:styleId="Vurgu">
    <w:name w:val="Emphasis"/>
    <w:basedOn w:val="VarsaylanParagrafYazTipi"/>
    <w:uiPriority w:val="11"/>
    <w:semiHidden/>
    <w:qFormat/>
    <w:rsid w:val="00E25A26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arih">
    <w:name w:val="Date"/>
    <w:basedOn w:val="Normal"/>
    <w:next w:val="Normal"/>
    <w:link w:val="TarihChar"/>
    <w:uiPriority w:val="99"/>
    <w:rsid w:val="00036450"/>
  </w:style>
  <w:style w:type="character" w:customStyle="1" w:styleId="TarihChar">
    <w:name w:val="Tarih Char"/>
    <w:basedOn w:val="VarsaylanParagrafYazTipi"/>
    <w:link w:val="Tarih"/>
    <w:uiPriority w:val="99"/>
    <w:rsid w:val="00036450"/>
    <w:rPr>
      <w:sz w:val="18"/>
      <w:szCs w:val="22"/>
    </w:rPr>
  </w:style>
  <w:style w:type="character" w:styleId="Kpr">
    <w:name w:val="Hyperlink"/>
    <w:basedOn w:val="VarsaylanParagrafYazTipi"/>
    <w:uiPriority w:val="99"/>
    <w:unhideWhenUsed/>
    <w:rsid w:val="00281FD5"/>
    <w:rPr>
      <w:color w:val="B85A22" w:themeColor="accent2" w:themeShade="BF"/>
      <w:u w:val="single"/>
    </w:rPr>
  </w:style>
  <w:style w:type="character" w:styleId="zmlenmeyenBahsetme">
    <w:name w:val="Unresolved Mention"/>
    <w:basedOn w:val="VarsaylanParagrafYazTipi"/>
    <w:uiPriority w:val="99"/>
    <w:semiHidden/>
    <w:rsid w:val="004813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0C45FF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0C45FF"/>
    <w:rPr>
      <w:sz w:val="22"/>
      <w:szCs w:val="22"/>
    </w:rPr>
  </w:style>
  <w:style w:type="table" w:styleId="TabloKlavuzu">
    <w:name w:val="Table Grid"/>
    <w:basedOn w:val="NormalTablo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1B2ABD"/>
    <w:rPr>
      <w:color w:val="808080"/>
    </w:rPr>
  </w:style>
  <w:style w:type="paragraph" w:styleId="Altyaz">
    <w:name w:val="Subtitle"/>
    <w:basedOn w:val="Normal"/>
    <w:next w:val="Normal"/>
    <w:link w:val="Altyaz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ltyazChar">
    <w:name w:val="Altyazı Char"/>
    <w:basedOn w:val="VarsaylanParagrafYazTipi"/>
    <w:link w:val="Altyaz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Balk3Char">
    <w:name w:val="Başlık 3 Char"/>
    <w:basedOn w:val="VarsaylanParagrafYazTipi"/>
    <w:link w:val="Balk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Balk4Char">
    <w:name w:val="Başlık 4 Char"/>
    <w:basedOn w:val="VarsaylanParagrafYazTipi"/>
    <w:link w:val="Balk4"/>
    <w:uiPriority w:val="9"/>
    <w:rsid w:val="00B359E4"/>
    <w:rPr>
      <w:b/>
      <w:sz w:val="18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219EE"/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21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Batutuz5" TargetMode="External"/><Relationship Id="rId4" Type="http://schemas.openxmlformats.org/officeDocument/2006/relationships/styles" Target="styles.xml"/><Relationship Id="rId9" Type="http://schemas.openxmlformats.org/officeDocument/2006/relationships/hyperlink" Target="mailto:demirkolbatuhan@gmail.com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tutuz5\AppData\Roaming\Microsoft\Templates\Mavi%20gri%20&#246;zge&#231;mi&#351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2534582879963189"/>
          <c:y val="0"/>
          <c:w val="0.76757385549929991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 1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Ağ Temelleri</c:v>
                </c:pt>
                <c:pt idx="1">
                  <c:v>Sunucu İşletim Sistemleri</c:v>
                </c:pt>
                <c:pt idx="2">
                  <c:v>SQL</c:v>
                </c:pt>
                <c:pt idx="3">
                  <c:v>Web Tasarımı ve Programlama</c:v>
                </c:pt>
                <c:pt idx="4">
                  <c:v>Nesne Tabanlı Programlama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0.8</c:v>
                </c:pt>
                <c:pt idx="1">
                  <c:v>0.75</c:v>
                </c:pt>
                <c:pt idx="2">
                  <c:v>0.7</c:v>
                </c:pt>
                <c:pt idx="3">
                  <c:v>0.4</c:v>
                </c:pt>
                <c:pt idx="4">
                  <c:v>0.65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1EA59FB9454FF1AEC00C89E3724B5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32BFF77-0D28-4627-BE8B-98055DD3392A}"/>
      </w:docPartPr>
      <w:docPartBody>
        <w:p w:rsidR="00000000" w:rsidRDefault="00000000">
          <w:pPr>
            <w:pStyle w:val="9E1EA59FB9454FF1AEC00C89E3724B55"/>
          </w:pPr>
          <w:r w:rsidRPr="00D5459D">
            <w:rPr>
              <w:lang w:bidi="tr-TR"/>
            </w:rPr>
            <w:t>Profil</w:t>
          </w:r>
        </w:p>
      </w:docPartBody>
    </w:docPart>
    <w:docPart>
      <w:docPartPr>
        <w:name w:val="913F15AA043049DF8A881502E043CA5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51E2284-F7FC-4247-B55E-C20028BB93AD}"/>
      </w:docPartPr>
      <w:docPartBody>
        <w:p w:rsidR="00000000" w:rsidRDefault="00000000">
          <w:pPr>
            <w:pStyle w:val="913F15AA043049DF8A881502E043CA57"/>
          </w:pPr>
          <w:r w:rsidRPr="00CB0055">
            <w:rPr>
              <w:lang w:bidi="tr-TR"/>
            </w:rPr>
            <w:t>İletişim</w:t>
          </w:r>
        </w:p>
      </w:docPartBody>
    </w:docPart>
    <w:docPart>
      <w:docPartPr>
        <w:name w:val="0D582A54289C4EB9938D25D5EB711A0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4008E33-291D-4447-B539-FDA4E743CA78}"/>
      </w:docPartPr>
      <w:docPartBody>
        <w:p w:rsidR="00000000" w:rsidRDefault="00000000">
          <w:pPr>
            <w:pStyle w:val="0D582A54289C4EB9938D25D5EB711A03"/>
          </w:pPr>
          <w:r w:rsidRPr="00CB0055">
            <w:rPr>
              <w:lang w:bidi="tr-TR"/>
            </w:rPr>
            <w:t>Hobiler</w:t>
          </w:r>
        </w:p>
      </w:docPartBody>
    </w:docPart>
    <w:docPart>
      <w:docPartPr>
        <w:name w:val="3195F7D7C9794AFD934AD7AF9A7D9B2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F3590A2-D079-4C02-8B98-82D8FF2F95F0}"/>
      </w:docPartPr>
      <w:docPartBody>
        <w:p w:rsidR="00000000" w:rsidRDefault="00000000">
          <w:pPr>
            <w:pStyle w:val="3195F7D7C9794AFD934AD7AF9A7D9B21"/>
          </w:pPr>
          <w:r w:rsidRPr="00036450">
            <w:rPr>
              <w:lang w:bidi="tr-TR"/>
            </w:rPr>
            <w:t>EĞİTİM</w:t>
          </w:r>
        </w:p>
      </w:docPartBody>
    </w:docPart>
    <w:docPart>
      <w:docPartPr>
        <w:name w:val="2693D5F312F1409A9116DE44DFC644D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82E4BA5-DF73-4622-B58E-972805C81B5F}"/>
      </w:docPartPr>
      <w:docPartBody>
        <w:p w:rsidR="00000000" w:rsidRDefault="00000000">
          <w:pPr>
            <w:pStyle w:val="2693D5F312F1409A9116DE44DFC644D4"/>
          </w:pPr>
          <w:r w:rsidRPr="00036450">
            <w:rPr>
              <w:lang w:bidi="tr-TR"/>
            </w:rPr>
            <w:t>İŞ TECRÜBESİ</w:t>
          </w:r>
        </w:p>
      </w:docPartBody>
    </w:docPart>
    <w:docPart>
      <w:docPartPr>
        <w:name w:val="691F581BBE7B4ACA8D6C22D4332539A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5AF2597-7236-45B9-A5B8-EBCA444C9466}"/>
      </w:docPartPr>
      <w:docPartBody>
        <w:p w:rsidR="00000000" w:rsidRDefault="00000000">
          <w:pPr>
            <w:pStyle w:val="691F581BBE7B4ACA8D6C22D4332539A2"/>
          </w:pPr>
          <w:r w:rsidRPr="00036450">
            <w:rPr>
              <w:rStyle w:val="Balk2Char"/>
              <w:lang w:bidi="tr-TR"/>
            </w:rPr>
            <w:t>YETENEKLER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05"/>
    <w:rsid w:val="007425B4"/>
    <w:rsid w:val="00E02905"/>
    <w:rsid w:val="00E3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C5FE8F88729D4AB1956BB2E234CEF4BE">
    <w:name w:val="C5FE8F88729D4AB1956BB2E234CEF4BE"/>
  </w:style>
  <w:style w:type="paragraph" w:customStyle="1" w:styleId="9AF6192D7A1548F2B90575E2BCF1F6E8">
    <w:name w:val="9AF6192D7A1548F2B90575E2BCF1F6E8"/>
  </w:style>
  <w:style w:type="paragraph" w:customStyle="1" w:styleId="9E1EA59FB9454FF1AEC00C89E3724B55">
    <w:name w:val="9E1EA59FB9454FF1AEC00C89E3724B55"/>
  </w:style>
  <w:style w:type="paragraph" w:customStyle="1" w:styleId="F0F206D2830A4108A26CC4E9F7EE9F0E">
    <w:name w:val="F0F206D2830A4108A26CC4E9F7EE9F0E"/>
  </w:style>
  <w:style w:type="paragraph" w:customStyle="1" w:styleId="913F15AA043049DF8A881502E043CA57">
    <w:name w:val="913F15AA043049DF8A881502E043CA57"/>
  </w:style>
  <w:style w:type="paragraph" w:customStyle="1" w:styleId="52CA398CBB7846AAA5BFE2BA9AB75ABC">
    <w:name w:val="52CA398CBB7846AAA5BFE2BA9AB75ABC"/>
  </w:style>
  <w:style w:type="paragraph" w:customStyle="1" w:styleId="377A16D2847942B4A21CA954BBB646F9">
    <w:name w:val="377A16D2847942B4A21CA954BBB646F9"/>
  </w:style>
  <w:style w:type="paragraph" w:customStyle="1" w:styleId="3F86FF18355E415BBF057DD1B54D0550">
    <w:name w:val="3F86FF18355E415BBF057DD1B54D0550"/>
  </w:style>
  <w:style w:type="paragraph" w:customStyle="1" w:styleId="0ECDA09DAD124D3990CC9F135B682388">
    <w:name w:val="0ECDA09DAD124D3990CC9F135B682388"/>
  </w:style>
  <w:style w:type="paragraph" w:customStyle="1" w:styleId="2D2C644C4EBB4E6CA4223F6C61B89AC6">
    <w:name w:val="2D2C644C4EBB4E6CA4223F6C61B89AC6"/>
  </w:style>
  <w:style w:type="character" w:styleId="Kpr">
    <w:name w:val="Hyperlink"/>
    <w:basedOn w:val="VarsaylanParagrafYazTipi"/>
    <w:uiPriority w:val="99"/>
    <w:unhideWhenUsed/>
    <w:rPr>
      <w:color w:val="BF4E14" w:themeColor="accent2" w:themeShade="BF"/>
      <w:u w:val="single"/>
    </w:rPr>
  </w:style>
  <w:style w:type="paragraph" w:customStyle="1" w:styleId="E1409B1C09AA4C7D9D3BAA2EA6FC3870">
    <w:name w:val="E1409B1C09AA4C7D9D3BAA2EA6FC3870"/>
  </w:style>
  <w:style w:type="paragraph" w:customStyle="1" w:styleId="0D582A54289C4EB9938D25D5EB711A03">
    <w:name w:val="0D582A54289C4EB9938D25D5EB711A03"/>
  </w:style>
  <w:style w:type="paragraph" w:customStyle="1" w:styleId="6AFAFEA382AF452081A2D7B8168DDB0E">
    <w:name w:val="6AFAFEA382AF452081A2D7B8168DDB0E"/>
  </w:style>
  <w:style w:type="paragraph" w:customStyle="1" w:styleId="C8BB95FCBC024532B9C1828B445A84EB">
    <w:name w:val="C8BB95FCBC024532B9C1828B445A84EB"/>
  </w:style>
  <w:style w:type="paragraph" w:customStyle="1" w:styleId="3649AB577E6642C68A9D1077CE3A690B">
    <w:name w:val="3649AB577E6642C68A9D1077CE3A690B"/>
  </w:style>
  <w:style w:type="paragraph" w:customStyle="1" w:styleId="D13CABFD578848B488F8BB7BDF7AF150">
    <w:name w:val="D13CABFD578848B488F8BB7BDF7AF150"/>
  </w:style>
  <w:style w:type="paragraph" w:customStyle="1" w:styleId="3195F7D7C9794AFD934AD7AF9A7D9B21">
    <w:name w:val="3195F7D7C9794AFD934AD7AF9A7D9B21"/>
  </w:style>
  <w:style w:type="paragraph" w:customStyle="1" w:styleId="2E7ACE5C687A4D1F9BCD3414719B01EF">
    <w:name w:val="2E7ACE5C687A4D1F9BCD3414719B01EF"/>
  </w:style>
  <w:style w:type="paragraph" w:customStyle="1" w:styleId="CB9557ECEBBC47F88671BB2E8146F625">
    <w:name w:val="CB9557ECEBBC47F88671BB2E8146F625"/>
  </w:style>
  <w:style w:type="paragraph" w:customStyle="1" w:styleId="3F09443D9DD4444FB7E62FF3B585D7E2">
    <w:name w:val="3F09443D9DD4444FB7E62FF3B585D7E2"/>
  </w:style>
  <w:style w:type="paragraph" w:customStyle="1" w:styleId="67A71A06892040A2938EE15CE152601C">
    <w:name w:val="67A71A06892040A2938EE15CE152601C"/>
  </w:style>
  <w:style w:type="paragraph" w:customStyle="1" w:styleId="5532E64281194014A07DE0564E8B77AD">
    <w:name w:val="5532E64281194014A07DE0564E8B77AD"/>
  </w:style>
  <w:style w:type="paragraph" w:customStyle="1" w:styleId="07BB5C45995345FB8770393EF71682C6">
    <w:name w:val="07BB5C45995345FB8770393EF71682C6"/>
  </w:style>
  <w:style w:type="paragraph" w:customStyle="1" w:styleId="8A26FBBF7734419FA89BE3ED6FEC51C3">
    <w:name w:val="8A26FBBF7734419FA89BE3ED6FEC51C3"/>
  </w:style>
  <w:style w:type="paragraph" w:customStyle="1" w:styleId="2693D5F312F1409A9116DE44DFC644D4">
    <w:name w:val="2693D5F312F1409A9116DE44DFC644D4"/>
  </w:style>
  <w:style w:type="paragraph" w:customStyle="1" w:styleId="0972CE48E5AE457EB01305C316C6D87E">
    <w:name w:val="0972CE48E5AE457EB01305C316C6D87E"/>
  </w:style>
  <w:style w:type="paragraph" w:customStyle="1" w:styleId="B68CC43CC36C4721A570E2E7C11CC38C">
    <w:name w:val="B68CC43CC36C4721A570E2E7C11CC38C"/>
  </w:style>
  <w:style w:type="paragraph" w:customStyle="1" w:styleId="C3026A3D6E6348FF96CEEA0688C34324">
    <w:name w:val="C3026A3D6E6348FF96CEEA0688C34324"/>
  </w:style>
  <w:style w:type="paragraph" w:customStyle="1" w:styleId="F54D7B9CB0144D1CA5EBF58B9E1EF830">
    <w:name w:val="F54D7B9CB0144D1CA5EBF58B9E1EF830"/>
  </w:style>
  <w:style w:type="paragraph" w:customStyle="1" w:styleId="2E521FE0856146A8AC61989D0F2507D5">
    <w:name w:val="2E521FE0856146A8AC61989D0F2507D5"/>
  </w:style>
  <w:style w:type="paragraph" w:customStyle="1" w:styleId="D8E59117849F44899EF365A769B33523">
    <w:name w:val="D8E59117849F44899EF365A769B33523"/>
  </w:style>
  <w:style w:type="paragraph" w:customStyle="1" w:styleId="6EC3078EE4E64A7489A91616F6D4F2D0">
    <w:name w:val="6EC3078EE4E64A7489A91616F6D4F2D0"/>
  </w:style>
  <w:style w:type="paragraph" w:customStyle="1" w:styleId="1AC41B70CA91439896C5A6ED79F0B348">
    <w:name w:val="1AC41B70CA91439896C5A6ED79F0B348"/>
  </w:style>
  <w:style w:type="paragraph" w:customStyle="1" w:styleId="30B8EC5FCA554A8991C7E33F7AB2AEBE">
    <w:name w:val="30B8EC5FCA554A8991C7E33F7AB2AEBE"/>
  </w:style>
  <w:style w:type="paragraph" w:customStyle="1" w:styleId="B616EE6719724D299A260D6E84C308D0">
    <w:name w:val="B616EE6719724D299A260D6E84C308D0"/>
  </w:style>
  <w:style w:type="paragraph" w:customStyle="1" w:styleId="C4CB43D03BB5424FBE2555C1C4071C63">
    <w:name w:val="C4CB43D03BB5424FBE2555C1C4071C63"/>
  </w:style>
  <w:style w:type="paragraph" w:customStyle="1" w:styleId="B2058D9F3D104FD0AF326A81A49C6926">
    <w:name w:val="B2058D9F3D104FD0AF326A81A49C6926"/>
  </w:style>
  <w:style w:type="paragraph" w:customStyle="1" w:styleId="D1E60FDD6AAF4102BB3FFD61DA3C90D0">
    <w:name w:val="D1E60FDD6AAF4102BB3FFD61DA3C90D0"/>
  </w:style>
  <w:style w:type="paragraph" w:customStyle="1" w:styleId="FC963DDF7D0145BCB2ABAED2DEF62475">
    <w:name w:val="FC963DDF7D0145BCB2ABAED2DEF62475"/>
  </w:style>
  <w:style w:type="paragraph" w:customStyle="1" w:styleId="1F200C6966FF48D987FFDF57BC484FA5">
    <w:name w:val="1F200C6966FF48D987FFDF57BC484FA5"/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691F581BBE7B4ACA8D6C22D4332539A2">
    <w:name w:val="691F581BBE7B4ACA8D6C22D4332539A2"/>
  </w:style>
  <w:style w:type="paragraph" w:customStyle="1" w:styleId="710AB462E8594593A746D8109981C4E0">
    <w:name w:val="710AB462E8594593A746D8109981C4E0"/>
    <w:rsid w:val="00E029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Mavi gri özgeçmiş.dotx</Template>
  <TotalTime>58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Batutuz5</dc:creator>
  <cp:keywords/>
  <dc:description/>
  <cp:lastModifiedBy>Batuhan Demirkol</cp:lastModifiedBy>
  <cp:revision>1</cp:revision>
  <dcterms:created xsi:type="dcterms:W3CDTF">2026-05-17T14:58:00Z</dcterms:created>
  <dcterms:modified xsi:type="dcterms:W3CDTF">2026-05-17T15:59:00Z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